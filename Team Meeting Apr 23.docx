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6DD4BCC7" w14:textId="77777777" w:rsidTr="001E0877">
        <w:tc>
          <w:tcPr>
            <w:tcW w:w="7650" w:type="dxa"/>
          </w:tcPr>
          <w:p w14:paraId="211B2DDC" w14:textId="77777777" w:rsidR="002B2D13" w:rsidRPr="00D60069" w:rsidRDefault="00000000">
            <w:pPr>
              <w:pStyle w:val="Title"/>
            </w:pPr>
            <w:sdt>
              <w:sdtPr>
                <w:id w:val="-1086378735"/>
                <w:placeholder>
                  <w:docPart w:val="3BAB0C03E0BFA849925756BB82D9FF2E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Team Meeting</w:t>
                </w:r>
              </w:sdtContent>
            </w:sdt>
          </w:p>
        </w:tc>
        <w:tc>
          <w:tcPr>
            <w:tcW w:w="2574" w:type="dxa"/>
            <w:vAlign w:val="bottom"/>
          </w:tcPr>
          <w:p w14:paraId="2ABB145C" w14:textId="62D59AA0" w:rsidR="00D62E01" w:rsidRPr="00D60069" w:rsidRDefault="00355DFF">
            <w:pPr>
              <w:pStyle w:val="Heading3"/>
            </w:pPr>
            <w:r>
              <w:t>Wed, Apr 23, 2025</w:t>
            </w:r>
          </w:p>
          <w:p w14:paraId="6608D32E" w14:textId="75A0845F" w:rsidR="00D62E01" w:rsidRPr="00D60069" w:rsidRDefault="00355DFF">
            <w:pPr>
              <w:pStyle w:val="Heading3"/>
            </w:pPr>
            <w:r>
              <w:t>1:00</w:t>
            </w:r>
          </w:p>
          <w:p w14:paraId="7B9A69AB" w14:textId="343DB1A6" w:rsidR="002B2D13" w:rsidRPr="00D60069" w:rsidRDefault="00355DFF" w:rsidP="00D62E01">
            <w:pPr>
              <w:pStyle w:val="Heading3"/>
            </w:pPr>
            <w:proofErr w:type="gramStart"/>
            <w:r>
              <w:t>Class Room</w:t>
            </w:r>
            <w:proofErr w:type="gramEnd"/>
            <w:r>
              <w:t xml:space="preserve"> CKB</w:t>
            </w:r>
          </w:p>
        </w:tc>
      </w:tr>
      <w:tr w:rsidR="00355DFF" w:rsidRPr="00D60069" w14:paraId="00E7B740" w14:textId="77777777" w:rsidTr="001E0877">
        <w:tc>
          <w:tcPr>
            <w:tcW w:w="7650" w:type="dxa"/>
          </w:tcPr>
          <w:p w14:paraId="2F994098" w14:textId="77777777" w:rsidR="00355DFF" w:rsidRDefault="00355DFF">
            <w:pPr>
              <w:pStyle w:val="Title"/>
            </w:pPr>
          </w:p>
        </w:tc>
        <w:tc>
          <w:tcPr>
            <w:tcW w:w="2574" w:type="dxa"/>
            <w:vAlign w:val="bottom"/>
          </w:tcPr>
          <w:p w14:paraId="254FC93C" w14:textId="77777777" w:rsidR="00355DFF" w:rsidRDefault="00355DFF">
            <w:pPr>
              <w:pStyle w:val="Heading3"/>
            </w:pPr>
          </w:p>
        </w:tc>
      </w:tr>
    </w:tbl>
    <w:tbl>
      <w:tblPr>
        <w:tblStyle w:val="PlainTable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1946"/>
        <w:gridCol w:w="3184"/>
        <w:gridCol w:w="1779"/>
        <w:gridCol w:w="3315"/>
      </w:tblGrid>
      <w:tr w:rsidR="002B2D13" w:rsidRPr="00D60069" w14:paraId="4A0CF315" w14:textId="77777777" w:rsidTr="00E048B4">
        <w:sdt>
          <w:sdtPr>
            <w:id w:val="834805806"/>
            <w:placeholder>
              <w:docPart w:val="AED80BC2AEF8D443B28174FA1166D948"/>
            </w:placeholder>
            <w:temporary/>
            <w:showingPlcHdr/>
            <w15:appearance w15:val="hidden"/>
          </w:sdtPr>
          <w:sdtContent>
            <w:tc>
              <w:tcPr>
                <w:tcW w:w="1946" w:type="dxa"/>
                <w:tcMar>
                  <w:top w:w="144" w:type="dxa"/>
                </w:tcMar>
              </w:tcPr>
              <w:p w14:paraId="155B21A5" w14:textId="77777777" w:rsidR="002B2D13" w:rsidRPr="00D60069" w:rsidRDefault="006344A8" w:rsidP="00D60069">
                <w:pPr>
                  <w:pStyle w:val="Heading2"/>
                  <w:spacing w:after="80"/>
                </w:pPr>
                <w:r w:rsidRPr="00D60069">
                  <w:t>Meeting called by:</w:t>
                </w:r>
              </w:p>
            </w:tc>
          </w:sdtContent>
        </w:sdt>
        <w:tc>
          <w:tcPr>
            <w:tcW w:w="3184" w:type="dxa"/>
            <w:tcMar>
              <w:top w:w="144" w:type="dxa"/>
            </w:tcMar>
          </w:tcPr>
          <w:p w14:paraId="64267A73" w14:textId="1CA8AE75" w:rsidR="002B2D13" w:rsidRPr="00D60069" w:rsidRDefault="00355DFF" w:rsidP="00D60069">
            <w:pPr>
              <w:spacing w:after="80"/>
            </w:pPr>
            <w:r>
              <w:t xml:space="preserve">Dennis </w:t>
            </w:r>
            <w:proofErr w:type="spellStart"/>
            <w:r>
              <w:t>Boguslavskiy</w:t>
            </w:r>
            <w:proofErr w:type="spellEnd"/>
          </w:p>
        </w:tc>
        <w:tc>
          <w:tcPr>
            <w:tcW w:w="1779" w:type="dxa"/>
            <w:tcMar>
              <w:top w:w="144" w:type="dxa"/>
            </w:tcMar>
          </w:tcPr>
          <w:p w14:paraId="333480DE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442851289"/>
                <w:placeholder>
                  <w:docPart w:val="0F0B09FC0445004EA8B4E3509F23B1E5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00409E7E" w14:textId="1D79183D" w:rsidR="002B2D13" w:rsidRPr="00D60069" w:rsidRDefault="00355DFF" w:rsidP="00D60069">
            <w:pPr>
              <w:spacing w:after="80"/>
            </w:pPr>
            <w:r>
              <w:t>Group Project Discussion</w:t>
            </w:r>
          </w:p>
        </w:tc>
      </w:tr>
      <w:tr w:rsidR="002B2D13" w:rsidRPr="00D60069" w14:paraId="1F153963" w14:textId="77777777" w:rsidTr="00E048B4">
        <w:sdt>
          <w:sdtPr>
            <w:id w:val="-906145096"/>
            <w:placeholder>
              <w:docPart w:val="8E6D888058503740A5DC5DA3ACB1D586"/>
            </w:placeholder>
            <w:temporary/>
            <w:showingPlcHdr/>
            <w15:appearance w15:val="hidden"/>
          </w:sdtPr>
          <w:sdtContent>
            <w:tc>
              <w:tcPr>
                <w:tcW w:w="1946" w:type="dxa"/>
              </w:tcPr>
              <w:p w14:paraId="6DD64604" w14:textId="77777777" w:rsidR="002B2D13" w:rsidRPr="00D60069" w:rsidRDefault="006344A8" w:rsidP="00D60069">
                <w:pPr>
                  <w:pStyle w:val="Heading2"/>
                  <w:spacing w:after="80"/>
                </w:pPr>
                <w:r w:rsidRPr="00D60069">
                  <w:t>Facilitator:</w:t>
                </w:r>
              </w:p>
            </w:tc>
          </w:sdtContent>
        </w:sdt>
        <w:tc>
          <w:tcPr>
            <w:tcW w:w="3184" w:type="dxa"/>
          </w:tcPr>
          <w:p w14:paraId="50490A6D" w14:textId="2BDBAA08" w:rsidR="002B2D13" w:rsidRPr="00D60069" w:rsidRDefault="00355DFF" w:rsidP="00D60069">
            <w:pPr>
              <w:spacing w:after="80"/>
            </w:pPr>
            <w:r>
              <w:t xml:space="preserve">Dennis </w:t>
            </w:r>
            <w:proofErr w:type="spellStart"/>
            <w:r>
              <w:t>Boguslavskiy</w:t>
            </w:r>
            <w:proofErr w:type="spellEnd"/>
          </w:p>
        </w:tc>
        <w:tc>
          <w:tcPr>
            <w:tcW w:w="1779" w:type="dxa"/>
          </w:tcPr>
          <w:p w14:paraId="1D21E4EC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795647141"/>
                <w:placeholder>
                  <w:docPart w:val="081EBC3E0B87984A908D77A9ADE0B16C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Note taker:</w:t>
                </w:r>
              </w:sdtContent>
            </w:sdt>
          </w:p>
        </w:tc>
        <w:tc>
          <w:tcPr>
            <w:tcW w:w="3315" w:type="dxa"/>
          </w:tcPr>
          <w:p w14:paraId="3857E5BC" w14:textId="5C5B697F" w:rsidR="002B2D13" w:rsidRPr="00D60069" w:rsidRDefault="00355DFF" w:rsidP="00D60069">
            <w:pPr>
              <w:spacing w:after="80"/>
            </w:pPr>
            <w:r>
              <w:t xml:space="preserve">Dennis </w:t>
            </w:r>
            <w:proofErr w:type="spellStart"/>
            <w:r>
              <w:t>Boguslavskiy</w:t>
            </w:r>
            <w:proofErr w:type="spellEnd"/>
          </w:p>
        </w:tc>
      </w:tr>
      <w:tr w:rsidR="002B2D13" w:rsidRPr="00D60069" w14:paraId="11438BAE" w14:textId="77777777" w:rsidTr="00E048B4">
        <w:tc>
          <w:tcPr>
            <w:tcW w:w="1946" w:type="dxa"/>
          </w:tcPr>
          <w:p w14:paraId="0C474783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1232768380"/>
                <w:placeholder>
                  <w:docPart w:val="4C9902EEC101334B8000C69C230DC10F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Timekeeper:</w:t>
                </w:r>
              </w:sdtContent>
            </w:sdt>
          </w:p>
        </w:tc>
        <w:tc>
          <w:tcPr>
            <w:tcW w:w="3184" w:type="dxa"/>
          </w:tcPr>
          <w:p w14:paraId="258F1713" w14:textId="530DEE76" w:rsidR="002B2D13" w:rsidRPr="00D60069" w:rsidRDefault="00355DFF" w:rsidP="00D60069">
            <w:pPr>
              <w:spacing w:after="80"/>
            </w:pPr>
            <w:r>
              <w:t xml:space="preserve">Dennis </w:t>
            </w:r>
            <w:proofErr w:type="spellStart"/>
            <w:r>
              <w:t>Boguslavskiy</w:t>
            </w:r>
            <w:proofErr w:type="spellEnd"/>
          </w:p>
        </w:tc>
        <w:tc>
          <w:tcPr>
            <w:tcW w:w="1779" w:type="dxa"/>
          </w:tcPr>
          <w:p w14:paraId="7D750D5D" w14:textId="77777777" w:rsidR="002B2D13" w:rsidRPr="00D60069" w:rsidRDefault="002B2D13" w:rsidP="00D60069">
            <w:pPr>
              <w:pStyle w:val="Heading2"/>
              <w:spacing w:after="80"/>
            </w:pPr>
          </w:p>
        </w:tc>
        <w:tc>
          <w:tcPr>
            <w:tcW w:w="3315" w:type="dxa"/>
          </w:tcPr>
          <w:p w14:paraId="0E8EA458" w14:textId="77777777" w:rsidR="002B2D13" w:rsidRPr="00D60069" w:rsidRDefault="002B2D13" w:rsidP="00D60069">
            <w:pPr>
              <w:spacing w:after="80"/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80"/>
        <w:gridCol w:w="8244"/>
      </w:tblGrid>
      <w:tr w:rsidR="002B2D13" w:rsidRPr="00D60069" w14:paraId="27423793" w14:textId="77777777" w:rsidTr="00E048B4">
        <w:tc>
          <w:tcPr>
            <w:tcW w:w="1980" w:type="dxa"/>
            <w:tcMar>
              <w:top w:w="144" w:type="dxa"/>
            </w:tcMar>
          </w:tcPr>
          <w:p w14:paraId="67523F2A" w14:textId="77777777" w:rsidR="002B2D13" w:rsidRPr="00D60069" w:rsidRDefault="00000000">
            <w:pPr>
              <w:pStyle w:val="Heading2"/>
            </w:pPr>
            <w:sdt>
              <w:sdtPr>
                <w:id w:val="1643469904"/>
                <w:placeholder>
                  <w:docPart w:val="B0240519669F554CB2342B2C65F1903F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594E2DDC" w14:textId="7C457D49" w:rsidR="002B2D13" w:rsidRPr="00D60069" w:rsidRDefault="00355DFF" w:rsidP="00D62E01">
            <w:proofErr w:type="spellStart"/>
            <w:r>
              <w:t>Jonessa</w:t>
            </w:r>
            <w:proofErr w:type="spellEnd"/>
            <w:r>
              <w:t>, Yahya</w:t>
            </w:r>
          </w:p>
        </w:tc>
      </w:tr>
      <w:tr w:rsidR="002B2D13" w:rsidRPr="00D60069" w14:paraId="6292FC14" w14:textId="77777777" w:rsidTr="00E048B4">
        <w:tc>
          <w:tcPr>
            <w:tcW w:w="1980" w:type="dxa"/>
          </w:tcPr>
          <w:p w14:paraId="325AD666" w14:textId="77777777" w:rsidR="002B2D13" w:rsidRPr="00D60069" w:rsidRDefault="00000000">
            <w:pPr>
              <w:pStyle w:val="Heading2"/>
            </w:pPr>
            <w:sdt>
              <w:sdtPr>
                <w:id w:val="-1255275818"/>
                <w:placeholder>
                  <w:docPart w:val="7AE40EFD4E281949BAEF9CB167C857ED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Please read:</w:t>
                </w:r>
              </w:sdtContent>
            </w:sdt>
          </w:p>
        </w:tc>
        <w:tc>
          <w:tcPr>
            <w:tcW w:w="8244" w:type="dxa"/>
          </w:tcPr>
          <w:p w14:paraId="61DFD248" w14:textId="1AA65E28" w:rsidR="002B2D13" w:rsidRPr="00D60069" w:rsidRDefault="00355DFF">
            <w:r>
              <w:t>The project requirements and prompt.</w:t>
            </w:r>
          </w:p>
        </w:tc>
      </w:tr>
      <w:tr w:rsidR="002B2D13" w:rsidRPr="00D60069" w14:paraId="1632FFB4" w14:textId="77777777" w:rsidTr="00E048B4">
        <w:tc>
          <w:tcPr>
            <w:tcW w:w="1980" w:type="dxa"/>
          </w:tcPr>
          <w:p w14:paraId="3BDD88FF" w14:textId="77777777" w:rsidR="002B2D13" w:rsidRPr="00D60069" w:rsidRDefault="00000000">
            <w:pPr>
              <w:pStyle w:val="Heading2"/>
            </w:pPr>
            <w:sdt>
              <w:sdtPr>
                <w:id w:val="681237791"/>
                <w:placeholder>
                  <w:docPart w:val="8BFA629665BFAB45AFA6844C93CA638F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Please bring:</w:t>
                </w:r>
              </w:sdtContent>
            </w:sdt>
          </w:p>
        </w:tc>
        <w:tc>
          <w:tcPr>
            <w:tcW w:w="8244" w:type="dxa"/>
          </w:tcPr>
          <w:p w14:paraId="3CDD7089" w14:textId="4B228A70" w:rsidR="002B2D13" w:rsidRPr="00D60069" w:rsidRDefault="00355DFF" w:rsidP="00D62E01">
            <w:r>
              <w:t>Yourselves for discussion.</w:t>
            </w:r>
          </w:p>
        </w:tc>
      </w:tr>
    </w:tbl>
    <w:sdt>
      <w:sdtPr>
        <w:id w:val="-2901889"/>
        <w:placeholder>
          <w:docPart w:val="7C9C5A01D537574E85FC589451EC6CA8"/>
        </w:placeholder>
        <w:temporary/>
        <w:showingPlcHdr/>
        <w15:appearance w15:val="hidden"/>
      </w:sdtPr>
      <w:sdtContent>
        <w:p w14:paraId="3D885E41" w14:textId="77777777" w:rsidR="002B2D13" w:rsidRPr="00D60069" w:rsidRDefault="006344A8">
          <w:pPr>
            <w:pStyle w:val="Heading1"/>
          </w:pPr>
          <w:r w:rsidRPr="00D60069"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62CB1B90" w14:textId="77777777" w:rsidTr="00D62E01">
        <w:tc>
          <w:tcPr>
            <w:tcW w:w="1620" w:type="dxa"/>
          </w:tcPr>
          <w:bookmarkStart w:id="0" w:name="MinuteItems"/>
          <w:bookmarkStart w:id="1" w:name="MinuteTopicSection"/>
          <w:bookmarkEnd w:id="0"/>
          <w:p w14:paraId="3394B07E" w14:textId="77777777" w:rsidR="002B2D13" w:rsidRPr="00D60069" w:rsidRDefault="00000000">
            <w:pPr>
              <w:pStyle w:val="Heading2"/>
            </w:pPr>
            <w:sdt>
              <w:sdtPr>
                <w:id w:val="90904773"/>
                <w:placeholder>
                  <w:docPart w:val="2087A2D35DCDFE40A2F3A17B4100436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Agenda item:</w:t>
                </w:r>
              </w:sdtContent>
            </w:sdt>
          </w:p>
        </w:tc>
        <w:tc>
          <w:tcPr>
            <w:tcW w:w="4970" w:type="dxa"/>
          </w:tcPr>
          <w:p w14:paraId="6A43932F" w14:textId="427419A0" w:rsidR="002B2D13" w:rsidRPr="00D60069" w:rsidRDefault="00355DFF">
            <w:r>
              <w:t>Discuss Project Requirements</w:t>
            </w:r>
          </w:p>
        </w:tc>
        <w:tc>
          <w:tcPr>
            <w:tcW w:w="1324" w:type="dxa"/>
          </w:tcPr>
          <w:p w14:paraId="3D7261DE" w14:textId="77777777" w:rsidR="002B2D13" w:rsidRPr="00D60069" w:rsidRDefault="00000000">
            <w:pPr>
              <w:pStyle w:val="Heading2"/>
            </w:pPr>
            <w:sdt>
              <w:sdtPr>
                <w:id w:val="1737199064"/>
                <w:placeholder>
                  <w:docPart w:val="89D93784F9806640A15C60376AE1139E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Presenter:</w:t>
                </w:r>
              </w:sdtContent>
            </w:sdt>
          </w:p>
        </w:tc>
        <w:tc>
          <w:tcPr>
            <w:tcW w:w="2310" w:type="dxa"/>
          </w:tcPr>
          <w:p w14:paraId="68215BC9" w14:textId="29D4607D" w:rsidR="002B2D13" w:rsidRPr="00D60069" w:rsidRDefault="00355DFF">
            <w:r>
              <w:t>Dennis</w:t>
            </w:r>
          </w:p>
        </w:tc>
      </w:tr>
    </w:tbl>
    <w:p w14:paraId="24ED5295" w14:textId="77777777" w:rsidR="002B2D13" w:rsidRPr="00D60069" w:rsidRDefault="00000000">
      <w:pPr>
        <w:pStyle w:val="Heading4"/>
      </w:pPr>
      <w:sdt>
        <w:sdtPr>
          <w:id w:val="-391195506"/>
          <w:placeholder>
            <w:docPart w:val="8D4346FBBBE2EF488E28AC6370B0D87E"/>
          </w:placeholder>
          <w:temporary/>
          <w:showingPlcHdr/>
          <w15:appearance w15:val="hidden"/>
        </w:sdtPr>
        <w:sdtContent>
          <w:r w:rsidR="006344A8" w:rsidRPr="00D60069">
            <w:t>Discussion:</w:t>
          </w:r>
        </w:sdtContent>
      </w:sdt>
    </w:p>
    <w:p w14:paraId="3F85EDDA" w14:textId="2C56C7A2" w:rsidR="002B2D13" w:rsidRPr="00D60069" w:rsidRDefault="00355DFF">
      <w:r>
        <w:t>To get started we discussed the project requirements and deliverables.</w:t>
      </w:r>
    </w:p>
    <w:p w14:paraId="1002A83A" w14:textId="77777777" w:rsidR="002B2D13" w:rsidRPr="00D60069" w:rsidRDefault="00000000">
      <w:pPr>
        <w:pStyle w:val="Heading4"/>
      </w:pPr>
      <w:sdt>
        <w:sdtPr>
          <w:id w:val="1574465788"/>
          <w:placeholder>
            <w:docPart w:val="54EF2996283364448F14A85FB8C89EF7"/>
          </w:placeholder>
          <w:temporary/>
          <w:showingPlcHdr/>
          <w15:appearance w15:val="hidden"/>
        </w:sdtPr>
        <w:sdtContent>
          <w:r w:rsidR="006344A8" w:rsidRPr="00D60069">
            <w:t>Conclusions:</w:t>
          </w:r>
        </w:sdtContent>
      </w:sdt>
    </w:p>
    <w:p w14:paraId="50FC7F5A" w14:textId="65A9D28F" w:rsidR="002B2D13" w:rsidRPr="00D60069" w:rsidRDefault="00355DFF">
      <w:r>
        <w:t xml:space="preserve">Discussed the type of project we are going to make.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D60069" w14:paraId="4548819E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01AE8813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1717032099"/>
                <w:placeholder>
                  <w:docPart w:val="A6B722EEF63EF74D838FC091E02F8301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FA6F55B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319821758"/>
                <w:placeholder>
                  <w:docPart w:val="60A0078BE2441A49B27B591636B3D9C5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631F5D3B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433413345"/>
                <w:placeholder>
                  <w:docPart w:val="247F76FC2286B444847503C8C7EF2E6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Deadline</w:t>
                </w:r>
              </w:sdtContent>
            </w:sdt>
          </w:p>
        </w:tc>
      </w:tr>
      <w:tr w:rsidR="002B2D13" w:rsidRPr="00D60069" w14:paraId="5F04BE02" w14:textId="77777777" w:rsidTr="00D60069">
        <w:tc>
          <w:tcPr>
            <w:tcW w:w="5310" w:type="dxa"/>
          </w:tcPr>
          <w:p w14:paraId="09A1546E" w14:textId="57659DD0" w:rsidR="002B2D13" w:rsidRPr="00D60069" w:rsidRDefault="00355DFF" w:rsidP="00D60069">
            <w:pPr>
              <w:pStyle w:val="ListBullet"/>
              <w:spacing w:after="80"/>
            </w:pPr>
            <w:r>
              <w:t xml:space="preserve">Create a presentation for the project. </w:t>
            </w:r>
          </w:p>
        </w:tc>
        <w:tc>
          <w:tcPr>
            <w:tcW w:w="3060" w:type="dxa"/>
          </w:tcPr>
          <w:p w14:paraId="0D30C520" w14:textId="0B9C7055" w:rsidR="002B2D13" w:rsidRPr="00D60069" w:rsidRDefault="00355DFF" w:rsidP="00D60069">
            <w:pPr>
              <w:spacing w:after="80"/>
            </w:pPr>
            <w:proofErr w:type="spellStart"/>
            <w:r>
              <w:t>Jonessa</w:t>
            </w:r>
            <w:proofErr w:type="spellEnd"/>
          </w:p>
        </w:tc>
        <w:tc>
          <w:tcPr>
            <w:tcW w:w="1854" w:type="dxa"/>
          </w:tcPr>
          <w:p w14:paraId="230702D7" w14:textId="0A541028" w:rsidR="002B2D13" w:rsidRPr="00D60069" w:rsidRDefault="00355DFF" w:rsidP="00D60069">
            <w:pPr>
              <w:spacing w:after="80"/>
            </w:pPr>
            <w:r>
              <w:t>Apr 23, 2025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D60069" w14:paraId="616ACE75" w14:textId="77777777" w:rsidTr="00D62E01">
        <w:tc>
          <w:tcPr>
            <w:tcW w:w="1620" w:type="dxa"/>
          </w:tcPr>
          <w:bookmarkEnd w:id="1"/>
          <w:p w14:paraId="03AE30FD" w14:textId="77777777" w:rsidR="00D62E01" w:rsidRPr="00D60069" w:rsidRDefault="00000000" w:rsidP="006344A8">
            <w:pPr>
              <w:pStyle w:val="Heading2"/>
            </w:pPr>
            <w:sdt>
              <w:sdtPr>
                <w:id w:val="113951409"/>
                <w:placeholder>
                  <w:docPart w:val="7B9F8B85A20CF74B9333454CF0E01C4B"/>
                </w:placeholder>
                <w:temporary/>
                <w:showingPlcHdr/>
                <w15:appearance w15:val="hidden"/>
              </w:sdtPr>
              <w:sdtContent>
                <w:r w:rsidR="00D62E01" w:rsidRPr="00D60069">
                  <w:t>Agenda item:</w:t>
                </w:r>
              </w:sdtContent>
            </w:sdt>
          </w:p>
        </w:tc>
        <w:tc>
          <w:tcPr>
            <w:tcW w:w="4970" w:type="dxa"/>
          </w:tcPr>
          <w:p w14:paraId="4C9A163A" w14:textId="1AB28779" w:rsidR="00D62E01" w:rsidRPr="00D60069" w:rsidRDefault="00355DFF" w:rsidP="006344A8">
            <w:r>
              <w:t>Discuss Project Question and Start Writing out Solution</w:t>
            </w:r>
          </w:p>
        </w:tc>
        <w:tc>
          <w:tcPr>
            <w:tcW w:w="1324" w:type="dxa"/>
          </w:tcPr>
          <w:p w14:paraId="4E539160" w14:textId="77777777" w:rsidR="00D62E01" w:rsidRPr="00D60069" w:rsidRDefault="00000000" w:rsidP="006344A8">
            <w:pPr>
              <w:pStyle w:val="Heading2"/>
            </w:pPr>
            <w:sdt>
              <w:sdtPr>
                <w:id w:val="1072624145"/>
                <w:placeholder>
                  <w:docPart w:val="710BB1ACCB12DA4185B1035A19A8B3FC"/>
                </w:placeholder>
                <w:temporary/>
                <w:showingPlcHdr/>
                <w15:appearance w15:val="hidden"/>
              </w:sdtPr>
              <w:sdtContent>
                <w:r w:rsidR="00D62E01" w:rsidRPr="00D60069">
                  <w:t>Presenter:</w:t>
                </w:r>
              </w:sdtContent>
            </w:sdt>
          </w:p>
        </w:tc>
        <w:tc>
          <w:tcPr>
            <w:tcW w:w="2310" w:type="dxa"/>
          </w:tcPr>
          <w:p w14:paraId="76FCF5B3" w14:textId="3AD61AC3" w:rsidR="00D62E01" w:rsidRPr="00D60069" w:rsidRDefault="00355DFF" w:rsidP="006344A8">
            <w:r>
              <w:t>Dennis</w:t>
            </w:r>
          </w:p>
        </w:tc>
      </w:tr>
    </w:tbl>
    <w:p w14:paraId="597F5710" w14:textId="77777777" w:rsidR="00D62E01" w:rsidRPr="00D60069" w:rsidRDefault="00000000" w:rsidP="00D62E01">
      <w:pPr>
        <w:pStyle w:val="Heading4"/>
      </w:pPr>
      <w:sdt>
        <w:sdtPr>
          <w:id w:val="1495455185"/>
          <w:placeholder>
            <w:docPart w:val="8C185B70ADFCBF48AEFBD9209B84BE77"/>
          </w:placeholder>
          <w:temporary/>
          <w:showingPlcHdr/>
          <w15:appearance w15:val="hidden"/>
        </w:sdtPr>
        <w:sdtContent>
          <w:r w:rsidR="00D62E01" w:rsidRPr="00D60069">
            <w:t>Discussion:</w:t>
          </w:r>
        </w:sdtContent>
      </w:sdt>
    </w:p>
    <w:p w14:paraId="053BE49F" w14:textId="2F120A18" w:rsidR="00D62E01" w:rsidRPr="00D60069" w:rsidRDefault="00355DFF" w:rsidP="00D62E01">
      <w:r>
        <w:t xml:space="preserve">We also discussed the actual project. We figured out the teamwork and who does what part. We discussed the 4 sections we are going to have in our presentation. </w:t>
      </w:r>
    </w:p>
    <w:p w14:paraId="65BE5923" w14:textId="77777777" w:rsidR="00D62E01" w:rsidRPr="00D60069" w:rsidRDefault="00000000" w:rsidP="00D62E01">
      <w:pPr>
        <w:pStyle w:val="Heading4"/>
      </w:pPr>
      <w:sdt>
        <w:sdtPr>
          <w:id w:val="-1295436725"/>
          <w:placeholder>
            <w:docPart w:val="0A7C74823E59644084892AB77D3BD45B"/>
          </w:placeholder>
          <w:temporary/>
          <w:showingPlcHdr/>
          <w15:appearance w15:val="hidden"/>
        </w:sdtPr>
        <w:sdtContent>
          <w:r w:rsidR="00D62E01" w:rsidRPr="00D60069">
            <w:t>Conclusions:</w:t>
          </w:r>
        </w:sdtContent>
      </w:sdt>
    </w:p>
    <w:p w14:paraId="526E8874" w14:textId="516713BE" w:rsidR="00D62E01" w:rsidRPr="00D60069" w:rsidRDefault="00355DFF" w:rsidP="00D62E01">
      <w:r>
        <w:t xml:space="preserve">We were able to plan out who needs to get what done.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D60069" w14:paraId="6EDDE718" w14:textId="77777777" w:rsidTr="001E0877">
        <w:trPr>
          <w:tblHeader/>
        </w:trPr>
        <w:tc>
          <w:tcPr>
            <w:tcW w:w="5310" w:type="dxa"/>
            <w:vAlign w:val="bottom"/>
          </w:tcPr>
          <w:p w14:paraId="7575A3D4" w14:textId="77777777" w:rsidR="00D60069" w:rsidRPr="00D60069" w:rsidRDefault="00000000" w:rsidP="00284200">
            <w:pPr>
              <w:pStyle w:val="Heading2"/>
              <w:spacing w:after="80"/>
            </w:pPr>
            <w:sdt>
              <w:sdtPr>
                <w:id w:val="1576775990"/>
                <w:placeholder>
                  <w:docPart w:val="FCF207FCF093CA41B0FFE7AFC450D4BC"/>
                </w:placeholder>
                <w:temporary/>
                <w:showingPlcHdr/>
                <w15:appearance w15:val="hidden"/>
              </w:sdtPr>
              <w:sdtContent>
                <w:r w:rsidR="00D60069" w:rsidRPr="00D60069"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3D1AE61D" w14:textId="77777777" w:rsidR="00D60069" w:rsidRPr="00D60069" w:rsidRDefault="00000000" w:rsidP="00284200">
            <w:pPr>
              <w:pStyle w:val="Heading2"/>
              <w:spacing w:after="80"/>
            </w:pPr>
            <w:sdt>
              <w:sdtPr>
                <w:id w:val="-778569795"/>
                <w:placeholder>
                  <w:docPart w:val="B1FCB21A30DF9141A35BBB44EA642D2C"/>
                </w:placeholder>
                <w:temporary/>
                <w:showingPlcHdr/>
                <w15:appearance w15:val="hidden"/>
              </w:sdtPr>
              <w:sdtContent>
                <w:r w:rsidR="00D60069" w:rsidRPr="00D60069"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4BFAC82B" w14:textId="77777777" w:rsidR="00D60069" w:rsidRPr="00D60069" w:rsidRDefault="00000000" w:rsidP="00284200">
            <w:pPr>
              <w:pStyle w:val="Heading2"/>
              <w:spacing w:after="80"/>
            </w:pPr>
            <w:sdt>
              <w:sdtPr>
                <w:id w:val="-1974196117"/>
                <w:placeholder>
                  <w:docPart w:val="7453E083481DB44E8EAB7E391CEDB994"/>
                </w:placeholder>
                <w:temporary/>
                <w:showingPlcHdr/>
                <w15:appearance w15:val="hidden"/>
              </w:sdtPr>
              <w:sdtContent>
                <w:r w:rsidR="00D60069" w:rsidRPr="00D60069">
                  <w:t>Deadline</w:t>
                </w:r>
              </w:sdtContent>
            </w:sdt>
          </w:p>
        </w:tc>
      </w:tr>
      <w:tr w:rsidR="00D60069" w:rsidRPr="00D60069" w14:paraId="52D8260A" w14:textId="77777777" w:rsidTr="00284200">
        <w:tc>
          <w:tcPr>
            <w:tcW w:w="5310" w:type="dxa"/>
          </w:tcPr>
          <w:p w14:paraId="51F77CE1" w14:textId="38B2CF8B" w:rsidR="00D60069" w:rsidRPr="00D60069" w:rsidRDefault="00355DFF" w:rsidP="00284200">
            <w:pPr>
              <w:pStyle w:val="ListBullet"/>
              <w:spacing w:after="80"/>
            </w:pPr>
            <w:r>
              <w:t>Introduce the topic</w:t>
            </w:r>
          </w:p>
        </w:tc>
        <w:tc>
          <w:tcPr>
            <w:tcW w:w="3060" w:type="dxa"/>
          </w:tcPr>
          <w:p w14:paraId="1E7E92A4" w14:textId="50764CA4" w:rsidR="00D60069" w:rsidRPr="00D60069" w:rsidRDefault="00355DFF" w:rsidP="00284200">
            <w:pPr>
              <w:spacing w:after="80"/>
            </w:pPr>
            <w:proofErr w:type="spellStart"/>
            <w:r>
              <w:t>Jonessa</w:t>
            </w:r>
            <w:proofErr w:type="spellEnd"/>
          </w:p>
        </w:tc>
        <w:tc>
          <w:tcPr>
            <w:tcW w:w="1854" w:type="dxa"/>
          </w:tcPr>
          <w:p w14:paraId="78CC5B51" w14:textId="7428772D" w:rsidR="00D60069" w:rsidRPr="00D60069" w:rsidRDefault="00355DFF" w:rsidP="00284200">
            <w:pPr>
              <w:spacing w:after="80"/>
            </w:pPr>
            <w:r>
              <w:t>Apr 29</w:t>
            </w:r>
          </w:p>
        </w:tc>
      </w:tr>
      <w:tr w:rsidR="00D60069" w:rsidRPr="00D60069" w14:paraId="2593655A" w14:textId="77777777" w:rsidTr="00284200">
        <w:tc>
          <w:tcPr>
            <w:tcW w:w="5310" w:type="dxa"/>
          </w:tcPr>
          <w:p w14:paraId="493831F6" w14:textId="1DD2492A" w:rsidR="00D60069" w:rsidRPr="00D60069" w:rsidRDefault="00355DFF" w:rsidP="00284200">
            <w:pPr>
              <w:pStyle w:val="ListBullet"/>
              <w:spacing w:after="80"/>
            </w:pPr>
            <w:r>
              <w:t>Types of Cyber Attacks</w:t>
            </w:r>
          </w:p>
        </w:tc>
        <w:tc>
          <w:tcPr>
            <w:tcW w:w="3060" w:type="dxa"/>
          </w:tcPr>
          <w:p w14:paraId="0BE18C87" w14:textId="3947EB38" w:rsidR="00D60069" w:rsidRPr="00D60069" w:rsidRDefault="00355DFF" w:rsidP="00284200">
            <w:pPr>
              <w:spacing w:after="80"/>
            </w:pPr>
            <w:r>
              <w:t>Dennis</w:t>
            </w:r>
          </w:p>
        </w:tc>
        <w:tc>
          <w:tcPr>
            <w:tcW w:w="1854" w:type="dxa"/>
          </w:tcPr>
          <w:p w14:paraId="66D8C892" w14:textId="697074D8" w:rsidR="00D60069" w:rsidRPr="00D60069" w:rsidRDefault="00355DFF" w:rsidP="00284200">
            <w:pPr>
              <w:spacing w:after="80"/>
            </w:pPr>
            <w:r>
              <w:t>Apr 29</w:t>
            </w:r>
          </w:p>
        </w:tc>
      </w:tr>
      <w:tr w:rsidR="00D60069" w:rsidRPr="00D60069" w14:paraId="59CC5291" w14:textId="77777777" w:rsidTr="00284200">
        <w:tc>
          <w:tcPr>
            <w:tcW w:w="5310" w:type="dxa"/>
            <w:tcMar>
              <w:bottom w:w="288" w:type="dxa"/>
            </w:tcMar>
          </w:tcPr>
          <w:p w14:paraId="22A3FF25" w14:textId="1B786F12" w:rsidR="00D60069" w:rsidRPr="00D60069" w:rsidRDefault="00355DFF" w:rsidP="00284200">
            <w:pPr>
              <w:pStyle w:val="ListBullet"/>
              <w:spacing w:after="80"/>
            </w:pPr>
            <w:r>
              <w:t>What are some common malware solutions?</w:t>
            </w:r>
          </w:p>
        </w:tc>
        <w:tc>
          <w:tcPr>
            <w:tcW w:w="3060" w:type="dxa"/>
            <w:tcMar>
              <w:bottom w:w="288" w:type="dxa"/>
            </w:tcMar>
          </w:tcPr>
          <w:p w14:paraId="087FF2EE" w14:textId="481E86E2" w:rsidR="00D60069" w:rsidRPr="00D60069" w:rsidRDefault="00355DFF" w:rsidP="00284200">
            <w:pPr>
              <w:spacing w:after="80"/>
            </w:pPr>
            <w:r>
              <w:t>Yahya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F9748B0" w14:textId="14123A0D" w:rsidR="00D60069" w:rsidRPr="00D60069" w:rsidRDefault="00355DFF" w:rsidP="00284200">
            <w:pPr>
              <w:spacing w:after="80"/>
            </w:pPr>
            <w:r>
              <w:t>Apr 29</w:t>
            </w:r>
          </w:p>
        </w:tc>
      </w:tr>
      <w:tr w:rsidR="00355DFF" w:rsidRPr="00D60069" w14:paraId="3732EABE" w14:textId="77777777" w:rsidTr="00200FE2">
        <w:tc>
          <w:tcPr>
            <w:tcW w:w="5310" w:type="dxa"/>
            <w:tcMar>
              <w:bottom w:w="288" w:type="dxa"/>
            </w:tcMar>
          </w:tcPr>
          <w:p w14:paraId="1FE82F98" w14:textId="1BF844A6" w:rsidR="00355DFF" w:rsidRPr="00D60069" w:rsidRDefault="00355DFF" w:rsidP="00200FE2">
            <w:pPr>
              <w:pStyle w:val="ListBullet"/>
              <w:spacing w:after="80"/>
            </w:pPr>
            <w:r>
              <w:t>Proposal for Healthcare Companies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976A9B8" w14:textId="60E862EF" w:rsidR="00355DFF" w:rsidRPr="00D60069" w:rsidRDefault="00355DFF" w:rsidP="00200FE2">
            <w:pPr>
              <w:spacing w:after="80"/>
            </w:pPr>
            <w:r>
              <w:t>Group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859C6F8" w14:textId="49327E1F" w:rsidR="00355DFF" w:rsidRPr="00D60069" w:rsidRDefault="00355DFF" w:rsidP="00200FE2">
            <w:pPr>
              <w:spacing w:after="80"/>
            </w:pPr>
            <w:r>
              <w:t>Apr 29</w:t>
            </w:r>
          </w:p>
        </w:tc>
      </w:tr>
      <w:tr w:rsidR="00355DFF" w:rsidRPr="00D60069" w14:paraId="38659015" w14:textId="77777777" w:rsidTr="00284200">
        <w:tc>
          <w:tcPr>
            <w:tcW w:w="5310" w:type="dxa"/>
            <w:tcMar>
              <w:bottom w:w="288" w:type="dxa"/>
            </w:tcMar>
          </w:tcPr>
          <w:p w14:paraId="46611EA0" w14:textId="77777777" w:rsidR="00355DFF" w:rsidRDefault="00355DFF" w:rsidP="00355DF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3060" w:type="dxa"/>
            <w:tcMar>
              <w:bottom w:w="288" w:type="dxa"/>
            </w:tcMar>
          </w:tcPr>
          <w:p w14:paraId="16E0AE21" w14:textId="77777777" w:rsidR="00355DFF" w:rsidRDefault="00355DFF" w:rsidP="00284200"/>
        </w:tc>
        <w:tc>
          <w:tcPr>
            <w:tcW w:w="1854" w:type="dxa"/>
            <w:tcMar>
              <w:bottom w:w="288" w:type="dxa"/>
            </w:tcMar>
          </w:tcPr>
          <w:p w14:paraId="4484DED6" w14:textId="77777777" w:rsidR="00355DFF" w:rsidRDefault="00355DFF" w:rsidP="00284200"/>
        </w:tc>
      </w:tr>
    </w:tbl>
    <w:p w14:paraId="080D889C" w14:textId="77777777" w:rsidR="002B2D13" w:rsidRPr="00D60069" w:rsidRDefault="00000000" w:rsidP="00355DFF">
      <w:pPr>
        <w:pStyle w:val="Heading1"/>
        <w:jc w:val="left"/>
      </w:pPr>
      <w:sdt>
        <w:sdtPr>
          <w:id w:val="-1794281877"/>
          <w:placeholder>
            <w:docPart w:val="8FA8A1ED79E33F4B867411A7714FCBC2"/>
          </w:placeholder>
          <w:temporary/>
          <w:showingPlcHdr/>
          <w15:appearance w15:val="hidden"/>
        </w:sdtPr>
        <w:sdtContent>
          <w:r w:rsidR="006344A8" w:rsidRPr="00D60069">
            <w:t>Other Information</w:t>
          </w:r>
        </w:sdtContent>
      </w:sdt>
    </w:p>
    <w:p w14:paraId="0A3E7675" w14:textId="77777777" w:rsidR="002B2D13" w:rsidRPr="00D60069" w:rsidRDefault="00000000">
      <w:pPr>
        <w:pStyle w:val="Heading4"/>
      </w:pPr>
      <w:sdt>
        <w:sdtPr>
          <w:id w:val="2125887421"/>
          <w:placeholder>
            <w:docPart w:val="C4AB30317F9DE14D89110BEEDC704DF6"/>
          </w:placeholder>
          <w:temporary/>
          <w:showingPlcHdr/>
          <w15:appearance w15:val="hidden"/>
        </w:sdtPr>
        <w:sdtContent>
          <w:r w:rsidR="006344A8" w:rsidRPr="00D60069">
            <w:t>Observers:</w:t>
          </w:r>
        </w:sdtContent>
      </w:sdt>
    </w:p>
    <w:p w14:paraId="1953194F" w14:textId="43085B24" w:rsidR="002B2D13" w:rsidRPr="00D60069" w:rsidRDefault="00355DFF">
      <w:r>
        <w:t xml:space="preserve">The group did a very good job. We were able to quickly and efficiently discuss everything that needed to be done. </w:t>
      </w:r>
    </w:p>
    <w:p w14:paraId="23FEA505" w14:textId="77777777" w:rsidR="002B2D13" w:rsidRPr="00D60069" w:rsidRDefault="00000000">
      <w:pPr>
        <w:pStyle w:val="Heading4"/>
      </w:pPr>
      <w:sdt>
        <w:sdtPr>
          <w:id w:val="-671956156"/>
          <w:placeholder>
            <w:docPart w:val="D6F17923C294E143BD3C376FEC229040"/>
          </w:placeholder>
          <w:temporary/>
          <w:showingPlcHdr/>
          <w15:appearance w15:val="hidden"/>
        </w:sdtPr>
        <w:sdtContent>
          <w:r w:rsidR="006344A8" w:rsidRPr="00D60069">
            <w:t>Resources:</w:t>
          </w:r>
        </w:sdtContent>
      </w:sdt>
    </w:p>
    <w:sdt>
      <w:sdtPr>
        <w:id w:val="-1742867320"/>
        <w:placeholder>
          <w:docPart w:val="88C0FBD34357F0468C40C3195F4A2A36"/>
        </w:placeholder>
        <w:temporary/>
        <w:showingPlcHdr/>
        <w15:appearance w15:val="hidden"/>
      </w:sdtPr>
      <w:sdtContent>
        <w:p w14:paraId="7B0D88EE" w14:textId="77777777" w:rsidR="002B2D13" w:rsidRPr="00D60069" w:rsidRDefault="006344A8">
          <w:r w:rsidRPr="00D60069">
            <w:t>Enter resources here.</w:t>
          </w:r>
        </w:p>
      </w:sdtContent>
    </w:sdt>
    <w:p w14:paraId="514B03AD" w14:textId="77777777" w:rsidR="002B2D13" w:rsidRPr="00D60069" w:rsidRDefault="00000000">
      <w:pPr>
        <w:pStyle w:val="Heading4"/>
      </w:pPr>
      <w:sdt>
        <w:sdtPr>
          <w:id w:val="1633520843"/>
          <w:placeholder>
            <w:docPart w:val="14E46901FC10C047AAEB42B1E6B04DD8"/>
          </w:placeholder>
          <w:temporary/>
          <w:showingPlcHdr/>
          <w15:appearance w15:val="hidden"/>
        </w:sdtPr>
        <w:sdtContent>
          <w:r w:rsidR="006344A8" w:rsidRPr="00D60069">
            <w:t>Special notes:</w:t>
          </w:r>
        </w:sdtContent>
      </w:sdt>
    </w:p>
    <w:p w14:paraId="45D8EF5F" w14:textId="68E3C46D" w:rsidR="002B2D13" w:rsidRPr="00D60069" w:rsidRDefault="00355DFF">
      <w:r>
        <w:t xml:space="preserve">The meeting took 40 minutes. </w:t>
      </w:r>
    </w:p>
    <w:sectPr w:rsidR="002B2D13" w:rsidRPr="00D60069">
      <w:footerReference w:type="default" r:id="rId7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AF9D" w14:textId="77777777" w:rsidR="005C6BB2" w:rsidRDefault="005C6BB2">
      <w:pPr>
        <w:spacing w:before="0" w:after="0"/>
      </w:pPr>
      <w:r>
        <w:separator/>
      </w:r>
    </w:p>
  </w:endnote>
  <w:endnote w:type="continuationSeparator" w:id="0">
    <w:p w14:paraId="697A2352" w14:textId="77777777" w:rsidR="005C6BB2" w:rsidRDefault="005C6B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A5579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9FDF" w14:textId="77777777" w:rsidR="005C6BB2" w:rsidRDefault="005C6BB2">
      <w:pPr>
        <w:spacing w:before="0" w:after="0"/>
      </w:pPr>
      <w:r>
        <w:separator/>
      </w:r>
    </w:p>
  </w:footnote>
  <w:footnote w:type="continuationSeparator" w:id="0">
    <w:p w14:paraId="4DA709F0" w14:textId="77777777" w:rsidR="005C6BB2" w:rsidRDefault="005C6BB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9063608">
    <w:abstractNumId w:val="2"/>
  </w:num>
  <w:num w:numId="2" w16cid:durableId="862481646">
    <w:abstractNumId w:val="3"/>
  </w:num>
  <w:num w:numId="3" w16cid:durableId="406148083">
    <w:abstractNumId w:val="1"/>
  </w:num>
  <w:num w:numId="4" w16cid:durableId="676930168">
    <w:abstractNumId w:val="0"/>
  </w:num>
  <w:num w:numId="5" w16cid:durableId="280966163">
    <w:abstractNumId w:val="1"/>
    <w:lvlOverride w:ilvl="0">
      <w:startOverride w:val="1"/>
    </w:lvlOverride>
  </w:num>
  <w:num w:numId="6" w16cid:durableId="737217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FF"/>
    <w:rsid w:val="001E0877"/>
    <w:rsid w:val="002966C9"/>
    <w:rsid w:val="002B2D13"/>
    <w:rsid w:val="0034721D"/>
    <w:rsid w:val="00355DFF"/>
    <w:rsid w:val="003D5BF7"/>
    <w:rsid w:val="003F257D"/>
    <w:rsid w:val="005A7328"/>
    <w:rsid w:val="005C6BB2"/>
    <w:rsid w:val="006344A8"/>
    <w:rsid w:val="00734EEC"/>
    <w:rsid w:val="007F04FA"/>
    <w:rsid w:val="009D317C"/>
    <w:rsid w:val="00D60069"/>
    <w:rsid w:val="00D62E01"/>
    <w:rsid w:val="00D661EE"/>
    <w:rsid w:val="00E048B4"/>
    <w:rsid w:val="00F434DD"/>
    <w:rsid w:val="00FA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2E7E1"/>
  <w15:docId w15:val="{F2D274EF-A753-1349-ABB8-B6CA6541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ennisboguslavskiy/Downloads/YWCC%20307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AB0C03E0BFA849925756BB82D9F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C515F-4E65-AA43-AF0E-C0351A905141}"/>
      </w:docPartPr>
      <w:docPartBody>
        <w:p w:rsidR="00000000" w:rsidRDefault="00000000">
          <w:pPr>
            <w:pStyle w:val="3BAB0C03E0BFA849925756BB82D9FF2E"/>
          </w:pPr>
          <w:r>
            <w:t>Team Meeting</w:t>
          </w:r>
        </w:p>
      </w:docPartBody>
    </w:docPart>
    <w:docPart>
      <w:docPartPr>
        <w:name w:val="AED80BC2AEF8D443B28174FA1166D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A31E6-D98F-554E-AEB6-97F48717EBCB}"/>
      </w:docPartPr>
      <w:docPartBody>
        <w:p w:rsidR="00000000" w:rsidRDefault="00000000">
          <w:pPr>
            <w:pStyle w:val="AED80BC2AEF8D443B28174FA1166D948"/>
          </w:pPr>
          <w:r w:rsidRPr="00E048B4">
            <w:t>Meeting called by:</w:t>
          </w:r>
        </w:p>
      </w:docPartBody>
    </w:docPart>
    <w:docPart>
      <w:docPartPr>
        <w:name w:val="0F0B09FC0445004EA8B4E3509F23B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02BE2-CC0B-CB44-984E-442F97A8332A}"/>
      </w:docPartPr>
      <w:docPartBody>
        <w:p w:rsidR="00000000" w:rsidRDefault="00000000">
          <w:pPr>
            <w:pStyle w:val="0F0B09FC0445004EA8B4E3509F23B1E5"/>
          </w:pPr>
          <w:r w:rsidRPr="00E048B4">
            <w:t>Type of meeting:</w:t>
          </w:r>
        </w:p>
      </w:docPartBody>
    </w:docPart>
    <w:docPart>
      <w:docPartPr>
        <w:name w:val="8E6D888058503740A5DC5DA3ACB1D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37387-BC60-1D4E-BCD9-A3C7A5DBA0FB}"/>
      </w:docPartPr>
      <w:docPartBody>
        <w:p w:rsidR="00000000" w:rsidRDefault="00000000">
          <w:pPr>
            <w:pStyle w:val="8E6D888058503740A5DC5DA3ACB1D586"/>
          </w:pPr>
          <w:r w:rsidRPr="00E048B4">
            <w:t>Facilitator:</w:t>
          </w:r>
        </w:p>
      </w:docPartBody>
    </w:docPart>
    <w:docPart>
      <w:docPartPr>
        <w:name w:val="081EBC3E0B87984A908D77A9ADE0B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3A0E11-63CD-6D4C-92DC-8F9FDCB37186}"/>
      </w:docPartPr>
      <w:docPartBody>
        <w:p w:rsidR="00000000" w:rsidRDefault="00000000">
          <w:pPr>
            <w:pStyle w:val="081EBC3E0B87984A908D77A9ADE0B16C"/>
          </w:pPr>
          <w:r w:rsidRPr="00E048B4">
            <w:t>Note taker:</w:t>
          </w:r>
        </w:p>
      </w:docPartBody>
    </w:docPart>
    <w:docPart>
      <w:docPartPr>
        <w:name w:val="4C9902EEC101334B8000C69C230DC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B125E-639D-8D46-A728-3253DFDD24F7}"/>
      </w:docPartPr>
      <w:docPartBody>
        <w:p w:rsidR="00000000" w:rsidRDefault="00000000">
          <w:pPr>
            <w:pStyle w:val="4C9902EEC101334B8000C69C230DC10F"/>
          </w:pPr>
          <w:r w:rsidRPr="00E048B4">
            <w:t>Timekeeper:</w:t>
          </w:r>
        </w:p>
      </w:docPartBody>
    </w:docPart>
    <w:docPart>
      <w:docPartPr>
        <w:name w:val="B0240519669F554CB2342B2C65F19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C1115-A5AB-114B-82A0-2C548FF84498}"/>
      </w:docPartPr>
      <w:docPartBody>
        <w:p w:rsidR="00000000" w:rsidRDefault="00000000">
          <w:pPr>
            <w:pStyle w:val="B0240519669F554CB2342B2C65F1903F"/>
          </w:pPr>
          <w:r>
            <w:t>Attendees:</w:t>
          </w:r>
        </w:p>
      </w:docPartBody>
    </w:docPart>
    <w:docPart>
      <w:docPartPr>
        <w:name w:val="7AE40EFD4E281949BAEF9CB167C85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3E543-8DF0-4945-9751-B54C21F402E2}"/>
      </w:docPartPr>
      <w:docPartBody>
        <w:p w:rsidR="00000000" w:rsidRDefault="00000000">
          <w:pPr>
            <w:pStyle w:val="7AE40EFD4E281949BAEF9CB167C857ED"/>
          </w:pPr>
          <w:r>
            <w:t>Please read:</w:t>
          </w:r>
        </w:p>
      </w:docPartBody>
    </w:docPart>
    <w:docPart>
      <w:docPartPr>
        <w:name w:val="8BFA629665BFAB45AFA6844C93CA6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17C61-B9B2-694E-8AB3-B7A95EAE13AF}"/>
      </w:docPartPr>
      <w:docPartBody>
        <w:p w:rsidR="00000000" w:rsidRDefault="00000000">
          <w:pPr>
            <w:pStyle w:val="8BFA629665BFAB45AFA6844C93CA638F"/>
          </w:pPr>
          <w:r>
            <w:t>Please bring:</w:t>
          </w:r>
        </w:p>
      </w:docPartBody>
    </w:docPart>
    <w:docPart>
      <w:docPartPr>
        <w:name w:val="7C9C5A01D537574E85FC589451EC6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8835F-ADEF-F949-AE98-F7DD65030633}"/>
      </w:docPartPr>
      <w:docPartBody>
        <w:p w:rsidR="00000000" w:rsidRDefault="00000000">
          <w:pPr>
            <w:pStyle w:val="7C9C5A01D537574E85FC589451EC6CA8"/>
          </w:pPr>
          <w:r>
            <w:t>Minutes</w:t>
          </w:r>
        </w:p>
      </w:docPartBody>
    </w:docPart>
    <w:docPart>
      <w:docPartPr>
        <w:name w:val="2087A2D35DCDFE40A2F3A17B41004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842FA-7301-114D-A789-AFA9609198E9}"/>
      </w:docPartPr>
      <w:docPartBody>
        <w:p w:rsidR="00000000" w:rsidRDefault="00000000">
          <w:pPr>
            <w:pStyle w:val="2087A2D35DCDFE40A2F3A17B41004362"/>
          </w:pPr>
          <w:r>
            <w:t>Agenda item:</w:t>
          </w:r>
        </w:p>
      </w:docPartBody>
    </w:docPart>
    <w:docPart>
      <w:docPartPr>
        <w:name w:val="89D93784F9806640A15C60376AE11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FE129-3028-1843-8EC7-3AB90CFAC4B6}"/>
      </w:docPartPr>
      <w:docPartBody>
        <w:p w:rsidR="00000000" w:rsidRDefault="00000000">
          <w:pPr>
            <w:pStyle w:val="89D93784F9806640A15C60376AE1139E"/>
          </w:pPr>
          <w:r>
            <w:t>Presenter:</w:t>
          </w:r>
        </w:p>
      </w:docPartBody>
    </w:docPart>
    <w:docPart>
      <w:docPartPr>
        <w:name w:val="8D4346FBBBE2EF488E28AC6370B0D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99E8D-087A-1D44-92AC-30526CDA0580}"/>
      </w:docPartPr>
      <w:docPartBody>
        <w:p w:rsidR="00000000" w:rsidRDefault="00000000">
          <w:pPr>
            <w:pStyle w:val="8D4346FBBBE2EF488E28AC6370B0D87E"/>
          </w:pPr>
          <w:r>
            <w:t>Discussion:</w:t>
          </w:r>
        </w:p>
      </w:docPartBody>
    </w:docPart>
    <w:docPart>
      <w:docPartPr>
        <w:name w:val="54EF2996283364448F14A85FB8C89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77CAF-C5AB-AD4C-9A36-02AE170C529E}"/>
      </w:docPartPr>
      <w:docPartBody>
        <w:p w:rsidR="00000000" w:rsidRDefault="00000000">
          <w:pPr>
            <w:pStyle w:val="54EF2996283364448F14A85FB8C89EF7"/>
          </w:pPr>
          <w:r>
            <w:t>Conclusions:</w:t>
          </w:r>
        </w:p>
      </w:docPartBody>
    </w:docPart>
    <w:docPart>
      <w:docPartPr>
        <w:name w:val="A6B722EEF63EF74D838FC091E02F8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09F53-BC8F-0F4B-916F-BB6D03096665}"/>
      </w:docPartPr>
      <w:docPartBody>
        <w:p w:rsidR="00000000" w:rsidRDefault="00000000">
          <w:pPr>
            <w:pStyle w:val="A6B722EEF63EF74D838FC091E02F8301"/>
          </w:pPr>
          <w:r>
            <w:t>Action items</w:t>
          </w:r>
        </w:p>
      </w:docPartBody>
    </w:docPart>
    <w:docPart>
      <w:docPartPr>
        <w:name w:val="60A0078BE2441A49B27B591636B3D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51FC9-E9FC-8146-A965-BF65225C1A6A}"/>
      </w:docPartPr>
      <w:docPartBody>
        <w:p w:rsidR="00000000" w:rsidRDefault="00000000">
          <w:pPr>
            <w:pStyle w:val="60A0078BE2441A49B27B591636B3D9C5"/>
          </w:pPr>
          <w:r>
            <w:t>Person responsible</w:t>
          </w:r>
        </w:p>
      </w:docPartBody>
    </w:docPart>
    <w:docPart>
      <w:docPartPr>
        <w:name w:val="247F76FC2286B444847503C8C7EF2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85889-457E-9A46-A469-44DBE86F2890}"/>
      </w:docPartPr>
      <w:docPartBody>
        <w:p w:rsidR="00000000" w:rsidRDefault="00000000">
          <w:pPr>
            <w:pStyle w:val="247F76FC2286B444847503C8C7EF2E62"/>
          </w:pPr>
          <w:r>
            <w:t>Deadline</w:t>
          </w:r>
        </w:p>
      </w:docPartBody>
    </w:docPart>
    <w:docPart>
      <w:docPartPr>
        <w:name w:val="7B9F8B85A20CF74B9333454CF0E01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049-35DA-6444-B600-59D90F407263}"/>
      </w:docPartPr>
      <w:docPartBody>
        <w:p w:rsidR="00000000" w:rsidRDefault="00000000">
          <w:pPr>
            <w:pStyle w:val="7B9F8B85A20CF74B9333454CF0E01C4B"/>
          </w:pPr>
          <w:r>
            <w:t>Agenda item:</w:t>
          </w:r>
        </w:p>
      </w:docPartBody>
    </w:docPart>
    <w:docPart>
      <w:docPartPr>
        <w:name w:val="710BB1ACCB12DA4185B1035A19A8B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DCDB-FECE-3C4D-9B70-5FAB78CE2B41}"/>
      </w:docPartPr>
      <w:docPartBody>
        <w:p w:rsidR="00000000" w:rsidRDefault="00000000">
          <w:pPr>
            <w:pStyle w:val="710BB1ACCB12DA4185B1035A19A8B3FC"/>
          </w:pPr>
          <w:r>
            <w:t>Presenter:</w:t>
          </w:r>
        </w:p>
      </w:docPartBody>
    </w:docPart>
    <w:docPart>
      <w:docPartPr>
        <w:name w:val="8C185B70ADFCBF48AEFBD9209B84B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260A9-FD3F-4B4A-B743-66AAA958D3AF}"/>
      </w:docPartPr>
      <w:docPartBody>
        <w:p w:rsidR="00000000" w:rsidRDefault="00000000">
          <w:pPr>
            <w:pStyle w:val="8C185B70ADFCBF48AEFBD9209B84BE77"/>
          </w:pPr>
          <w:r>
            <w:t>Discussion:</w:t>
          </w:r>
        </w:p>
      </w:docPartBody>
    </w:docPart>
    <w:docPart>
      <w:docPartPr>
        <w:name w:val="0A7C74823E59644084892AB77D3BD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44C50-FFD7-B642-B9CE-1D5EE2D1FC3E}"/>
      </w:docPartPr>
      <w:docPartBody>
        <w:p w:rsidR="00000000" w:rsidRDefault="00000000">
          <w:pPr>
            <w:pStyle w:val="0A7C74823E59644084892AB77D3BD45B"/>
          </w:pPr>
          <w:r>
            <w:t>Conclusions:</w:t>
          </w:r>
        </w:p>
      </w:docPartBody>
    </w:docPart>
    <w:docPart>
      <w:docPartPr>
        <w:name w:val="FCF207FCF093CA41B0FFE7AFC450D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FB720-5616-6942-8519-CAE1F81663A2}"/>
      </w:docPartPr>
      <w:docPartBody>
        <w:p w:rsidR="00000000" w:rsidRDefault="00000000">
          <w:pPr>
            <w:pStyle w:val="FCF207FCF093CA41B0FFE7AFC450D4BC"/>
          </w:pPr>
          <w:r>
            <w:t>Action items</w:t>
          </w:r>
        </w:p>
      </w:docPartBody>
    </w:docPart>
    <w:docPart>
      <w:docPartPr>
        <w:name w:val="B1FCB21A30DF9141A35BBB44EA642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960C5-6C1F-4745-A2CC-D45B3F861DB9}"/>
      </w:docPartPr>
      <w:docPartBody>
        <w:p w:rsidR="00000000" w:rsidRDefault="00000000">
          <w:pPr>
            <w:pStyle w:val="B1FCB21A30DF9141A35BBB44EA642D2C"/>
          </w:pPr>
          <w:r>
            <w:t>Person responsible</w:t>
          </w:r>
        </w:p>
      </w:docPartBody>
    </w:docPart>
    <w:docPart>
      <w:docPartPr>
        <w:name w:val="7453E083481DB44E8EAB7E391CEDB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7E5F0-EA70-3F4F-B6B7-1DC4B2FA2E39}"/>
      </w:docPartPr>
      <w:docPartBody>
        <w:p w:rsidR="00000000" w:rsidRDefault="00000000">
          <w:pPr>
            <w:pStyle w:val="7453E083481DB44E8EAB7E391CEDB994"/>
          </w:pPr>
          <w:r>
            <w:t>Deadline</w:t>
          </w:r>
        </w:p>
      </w:docPartBody>
    </w:docPart>
    <w:docPart>
      <w:docPartPr>
        <w:name w:val="8FA8A1ED79E33F4B867411A7714FC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0B3F9-FCDE-924E-90E3-2A19C36429EA}"/>
      </w:docPartPr>
      <w:docPartBody>
        <w:p w:rsidR="00000000" w:rsidRDefault="00000000">
          <w:pPr>
            <w:pStyle w:val="8FA8A1ED79E33F4B867411A7714FCBC2"/>
          </w:pPr>
          <w:r>
            <w:t>Other Information</w:t>
          </w:r>
        </w:p>
      </w:docPartBody>
    </w:docPart>
    <w:docPart>
      <w:docPartPr>
        <w:name w:val="C4AB30317F9DE14D89110BEEDC704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EA99C-23CB-B94C-8A45-26ECC7B32E50}"/>
      </w:docPartPr>
      <w:docPartBody>
        <w:p w:rsidR="00000000" w:rsidRDefault="00000000">
          <w:pPr>
            <w:pStyle w:val="C4AB30317F9DE14D89110BEEDC704DF6"/>
          </w:pPr>
          <w:r>
            <w:t>Observers:</w:t>
          </w:r>
        </w:p>
      </w:docPartBody>
    </w:docPart>
    <w:docPart>
      <w:docPartPr>
        <w:name w:val="D6F17923C294E143BD3C376FEC229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AF26F-7E0D-9D4D-A0BB-B732CF02D8A7}"/>
      </w:docPartPr>
      <w:docPartBody>
        <w:p w:rsidR="00000000" w:rsidRDefault="00000000">
          <w:pPr>
            <w:pStyle w:val="D6F17923C294E143BD3C376FEC229040"/>
          </w:pPr>
          <w:r>
            <w:t>Resources:</w:t>
          </w:r>
        </w:p>
      </w:docPartBody>
    </w:docPart>
    <w:docPart>
      <w:docPartPr>
        <w:name w:val="88C0FBD34357F0468C40C3195F4A2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B6FD3-DF31-9447-83CD-9FE04B5FC852}"/>
      </w:docPartPr>
      <w:docPartBody>
        <w:p w:rsidR="00000000" w:rsidRDefault="00000000">
          <w:pPr>
            <w:pStyle w:val="88C0FBD34357F0468C40C3195F4A2A36"/>
          </w:pPr>
          <w:r>
            <w:t>Enter resources here.</w:t>
          </w:r>
        </w:p>
      </w:docPartBody>
    </w:docPart>
    <w:docPart>
      <w:docPartPr>
        <w:name w:val="14E46901FC10C047AAEB42B1E6B04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285E4-6758-FA4F-91A2-618C1AAE31F4}"/>
      </w:docPartPr>
      <w:docPartBody>
        <w:p w:rsidR="00000000" w:rsidRDefault="00000000">
          <w:pPr>
            <w:pStyle w:val="14E46901FC10C047AAEB42B1E6B04DD8"/>
          </w:pPr>
          <w:r>
            <w:t>Special notes: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77"/>
    <w:rsid w:val="00650B77"/>
    <w:rsid w:val="00847661"/>
    <w:rsid w:val="00FA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AB0C03E0BFA849925756BB82D9FF2E">
    <w:name w:val="3BAB0C03E0BFA849925756BB82D9FF2E"/>
  </w:style>
  <w:style w:type="paragraph" w:customStyle="1" w:styleId="26F839D4A1673C4EBA4EE4C5EF3C38E8">
    <w:name w:val="26F839D4A1673C4EBA4EE4C5EF3C38E8"/>
  </w:style>
  <w:style w:type="paragraph" w:customStyle="1" w:styleId="1E636162BECD324A89458B8D82F8B47C">
    <w:name w:val="1E636162BECD324A89458B8D82F8B47C"/>
  </w:style>
  <w:style w:type="paragraph" w:customStyle="1" w:styleId="9AA299D0C096CE4D892B3185ACB034F3">
    <w:name w:val="9AA299D0C096CE4D892B3185ACB034F3"/>
  </w:style>
  <w:style w:type="paragraph" w:customStyle="1" w:styleId="AED80BC2AEF8D443B28174FA1166D948">
    <w:name w:val="AED80BC2AEF8D443B28174FA1166D948"/>
  </w:style>
  <w:style w:type="paragraph" w:customStyle="1" w:styleId="FD981094AF313E45AF1018B843728051">
    <w:name w:val="FD981094AF313E45AF1018B843728051"/>
  </w:style>
  <w:style w:type="paragraph" w:customStyle="1" w:styleId="0F0B09FC0445004EA8B4E3509F23B1E5">
    <w:name w:val="0F0B09FC0445004EA8B4E3509F23B1E5"/>
  </w:style>
  <w:style w:type="paragraph" w:customStyle="1" w:styleId="CC66F991BFE0FE4686646C4CE29FED02">
    <w:name w:val="CC66F991BFE0FE4686646C4CE29FED02"/>
  </w:style>
  <w:style w:type="paragraph" w:customStyle="1" w:styleId="8E6D888058503740A5DC5DA3ACB1D586">
    <w:name w:val="8E6D888058503740A5DC5DA3ACB1D586"/>
  </w:style>
  <w:style w:type="paragraph" w:customStyle="1" w:styleId="FC1EE49C825624468C49FEFD29AE5413">
    <w:name w:val="FC1EE49C825624468C49FEFD29AE5413"/>
  </w:style>
  <w:style w:type="paragraph" w:customStyle="1" w:styleId="081EBC3E0B87984A908D77A9ADE0B16C">
    <w:name w:val="081EBC3E0B87984A908D77A9ADE0B16C"/>
  </w:style>
  <w:style w:type="paragraph" w:customStyle="1" w:styleId="EB106E1CB98C9246B1E16CD671F7B6CD">
    <w:name w:val="EB106E1CB98C9246B1E16CD671F7B6CD"/>
  </w:style>
  <w:style w:type="paragraph" w:customStyle="1" w:styleId="4C9902EEC101334B8000C69C230DC10F">
    <w:name w:val="4C9902EEC101334B8000C69C230DC10F"/>
  </w:style>
  <w:style w:type="paragraph" w:customStyle="1" w:styleId="09A661816937BF418918CFD7C33F40DA">
    <w:name w:val="09A661816937BF418918CFD7C33F40DA"/>
  </w:style>
  <w:style w:type="paragraph" w:customStyle="1" w:styleId="B0240519669F554CB2342B2C65F1903F">
    <w:name w:val="B0240519669F554CB2342B2C65F1903F"/>
  </w:style>
  <w:style w:type="paragraph" w:customStyle="1" w:styleId="A1087F549D4F184FBA72149B253B3323">
    <w:name w:val="A1087F549D4F184FBA72149B253B3323"/>
  </w:style>
  <w:style w:type="paragraph" w:customStyle="1" w:styleId="7AE40EFD4E281949BAEF9CB167C857ED">
    <w:name w:val="7AE40EFD4E281949BAEF9CB167C857ED"/>
  </w:style>
  <w:style w:type="paragraph" w:customStyle="1" w:styleId="0F63EB88F9E0064594AC0FB1035180A0">
    <w:name w:val="0F63EB88F9E0064594AC0FB1035180A0"/>
  </w:style>
  <w:style w:type="paragraph" w:customStyle="1" w:styleId="8BFA629665BFAB45AFA6844C93CA638F">
    <w:name w:val="8BFA629665BFAB45AFA6844C93CA638F"/>
  </w:style>
  <w:style w:type="paragraph" w:customStyle="1" w:styleId="84B737236BDF7B4DA6E345B7F11DAAB5">
    <w:name w:val="84B737236BDF7B4DA6E345B7F11DAAB5"/>
  </w:style>
  <w:style w:type="paragraph" w:customStyle="1" w:styleId="7C9C5A01D537574E85FC589451EC6CA8">
    <w:name w:val="7C9C5A01D537574E85FC589451EC6CA8"/>
  </w:style>
  <w:style w:type="paragraph" w:customStyle="1" w:styleId="2087A2D35DCDFE40A2F3A17B41004362">
    <w:name w:val="2087A2D35DCDFE40A2F3A17B41004362"/>
  </w:style>
  <w:style w:type="paragraph" w:customStyle="1" w:styleId="B14484B5E6558E44B9FFC0CA32BE1052">
    <w:name w:val="B14484B5E6558E44B9FFC0CA32BE1052"/>
  </w:style>
  <w:style w:type="paragraph" w:customStyle="1" w:styleId="89D93784F9806640A15C60376AE1139E">
    <w:name w:val="89D93784F9806640A15C60376AE1139E"/>
  </w:style>
  <w:style w:type="paragraph" w:customStyle="1" w:styleId="D4770E156593BA47809B13374DD0F847">
    <w:name w:val="D4770E156593BA47809B13374DD0F847"/>
  </w:style>
  <w:style w:type="paragraph" w:customStyle="1" w:styleId="8D4346FBBBE2EF488E28AC6370B0D87E">
    <w:name w:val="8D4346FBBBE2EF488E28AC6370B0D87E"/>
  </w:style>
  <w:style w:type="paragraph" w:customStyle="1" w:styleId="53C659C32F39D64BAA959FF4D3C48199">
    <w:name w:val="53C659C32F39D64BAA959FF4D3C48199"/>
  </w:style>
  <w:style w:type="paragraph" w:customStyle="1" w:styleId="54EF2996283364448F14A85FB8C89EF7">
    <w:name w:val="54EF2996283364448F14A85FB8C89EF7"/>
  </w:style>
  <w:style w:type="paragraph" w:customStyle="1" w:styleId="EABA3563F8E61B40AECC2AD2452911AB">
    <w:name w:val="EABA3563F8E61B40AECC2AD2452911AB"/>
  </w:style>
  <w:style w:type="paragraph" w:customStyle="1" w:styleId="A6B722EEF63EF74D838FC091E02F8301">
    <w:name w:val="A6B722EEF63EF74D838FC091E02F8301"/>
  </w:style>
  <w:style w:type="paragraph" w:customStyle="1" w:styleId="60A0078BE2441A49B27B591636B3D9C5">
    <w:name w:val="60A0078BE2441A49B27B591636B3D9C5"/>
  </w:style>
  <w:style w:type="paragraph" w:customStyle="1" w:styleId="247F76FC2286B444847503C8C7EF2E62">
    <w:name w:val="247F76FC2286B444847503C8C7EF2E62"/>
  </w:style>
  <w:style w:type="paragraph" w:customStyle="1" w:styleId="6AC2DE040FFF5942BF45BCE8304AB027">
    <w:name w:val="6AC2DE040FFF5942BF45BCE8304AB027"/>
  </w:style>
  <w:style w:type="paragraph" w:customStyle="1" w:styleId="F72E94F701DD524B9EC6B6F8FC9F2F41">
    <w:name w:val="F72E94F701DD524B9EC6B6F8FC9F2F41"/>
  </w:style>
  <w:style w:type="paragraph" w:customStyle="1" w:styleId="03EC135FF686D448B79F9360E1123540">
    <w:name w:val="03EC135FF686D448B79F9360E1123540"/>
  </w:style>
  <w:style w:type="paragraph" w:customStyle="1" w:styleId="585108E5DE7D7A47A1867D14954A5E79">
    <w:name w:val="585108E5DE7D7A47A1867D14954A5E79"/>
  </w:style>
  <w:style w:type="paragraph" w:customStyle="1" w:styleId="62B970D5622CF84FAC0D37C1C3E2951F">
    <w:name w:val="62B970D5622CF84FAC0D37C1C3E2951F"/>
  </w:style>
  <w:style w:type="paragraph" w:customStyle="1" w:styleId="A4CEA7DED02CED4ABDB47961B061C449">
    <w:name w:val="A4CEA7DED02CED4ABDB47961B061C449"/>
  </w:style>
  <w:style w:type="paragraph" w:customStyle="1" w:styleId="D776F7BBFC794747B2DA2848AA8AEBF8">
    <w:name w:val="D776F7BBFC794747B2DA2848AA8AEBF8"/>
  </w:style>
  <w:style w:type="paragraph" w:customStyle="1" w:styleId="6C918156ACC90C4E87094BB0B401C2B2">
    <w:name w:val="6C918156ACC90C4E87094BB0B401C2B2"/>
  </w:style>
  <w:style w:type="paragraph" w:customStyle="1" w:styleId="A3D2B9C3B168104ABF3F966C5CCB3BF7">
    <w:name w:val="A3D2B9C3B168104ABF3F966C5CCB3BF7"/>
  </w:style>
  <w:style w:type="paragraph" w:customStyle="1" w:styleId="7B9F8B85A20CF74B9333454CF0E01C4B">
    <w:name w:val="7B9F8B85A20CF74B9333454CF0E01C4B"/>
  </w:style>
  <w:style w:type="paragraph" w:customStyle="1" w:styleId="BD2EBC382D9CCC448DE09B7586613C7E">
    <w:name w:val="BD2EBC382D9CCC448DE09B7586613C7E"/>
  </w:style>
  <w:style w:type="paragraph" w:customStyle="1" w:styleId="710BB1ACCB12DA4185B1035A19A8B3FC">
    <w:name w:val="710BB1ACCB12DA4185B1035A19A8B3FC"/>
  </w:style>
  <w:style w:type="paragraph" w:customStyle="1" w:styleId="628BB4ECBFF49F4FAEE16CB7A6A7DC71">
    <w:name w:val="628BB4ECBFF49F4FAEE16CB7A6A7DC71"/>
  </w:style>
  <w:style w:type="paragraph" w:customStyle="1" w:styleId="8C185B70ADFCBF48AEFBD9209B84BE77">
    <w:name w:val="8C185B70ADFCBF48AEFBD9209B84BE77"/>
  </w:style>
  <w:style w:type="paragraph" w:customStyle="1" w:styleId="039F68D84D4A8C4FA2EC3B7E148D23AF">
    <w:name w:val="039F68D84D4A8C4FA2EC3B7E148D23AF"/>
  </w:style>
  <w:style w:type="paragraph" w:customStyle="1" w:styleId="0A7C74823E59644084892AB77D3BD45B">
    <w:name w:val="0A7C74823E59644084892AB77D3BD45B"/>
  </w:style>
  <w:style w:type="paragraph" w:customStyle="1" w:styleId="F5C153B1A4ED9F4A958E1A4102DF4A9A">
    <w:name w:val="F5C153B1A4ED9F4A958E1A4102DF4A9A"/>
  </w:style>
  <w:style w:type="paragraph" w:customStyle="1" w:styleId="FCF207FCF093CA41B0FFE7AFC450D4BC">
    <w:name w:val="FCF207FCF093CA41B0FFE7AFC450D4BC"/>
  </w:style>
  <w:style w:type="paragraph" w:customStyle="1" w:styleId="B1FCB21A30DF9141A35BBB44EA642D2C">
    <w:name w:val="B1FCB21A30DF9141A35BBB44EA642D2C"/>
  </w:style>
  <w:style w:type="paragraph" w:customStyle="1" w:styleId="7453E083481DB44E8EAB7E391CEDB994">
    <w:name w:val="7453E083481DB44E8EAB7E391CEDB994"/>
  </w:style>
  <w:style w:type="paragraph" w:customStyle="1" w:styleId="75B55749247B574E9ACB1503A9C247BF">
    <w:name w:val="75B55749247B574E9ACB1503A9C247BF"/>
  </w:style>
  <w:style w:type="paragraph" w:customStyle="1" w:styleId="27846E2BD55F594B8A06BE8E6B9C02F2">
    <w:name w:val="27846E2BD55F594B8A06BE8E6B9C02F2"/>
  </w:style>
  <w:style w:type="paragraph" w:customStyle="1" w:styleId="E370305279FAE74F9397D37421F089D7">
    <w:name w:val="E370305279FAE74F9397D37421F089D7"/>
  </w:style>
  <w:style w:type="paragraph" w:customStyle="1" w:styleId="7100B8B90D33F04B858E21140CE0A079">
    <w:name w:val="7100B8B90D33F04B858E21140CE0A079"/>
  </w:style>
  <w:style w:type="paragraph" w:customStyle="1" w:styleId="2729376CCD445642973D31EC3DD2D8CE">
    <w:name w:val="2729376CCD445642973D31EC3DD2D8CE"/>
  </w:style>
  <w:style w:type="paragraph" w:customStyle="1" w:styleId="BE247FD00EAEF245840363EA7F6BAAB9">
    <w:name w:val="BE247FD00EAEF245840363EA7F6BAAB9"/>
  </w:style>
  <w:style w:type="paragraph" w:customStyle="1" w:styleId="A737DC653B83E448B169B268C07535B9">
    <w:name w:val="A737DC653B83E448B169B268C07535B9"/>
  </w:style>
  <w:style w:type="paragraph" w:customStyle="1" w:styleId="BD59151A1B93CD4F9ED7463C292CE423">
    <w:name w:val="BD59151A1B93CD4F9ED7463C292CE423"/>
  </w:style>
  <w:style w:type="paragraph" w:customStyle="1" w:styleId="ACD8048EDE39534899A0E75304CD2B5B">
    <w:name w:val="ACD8048EDE39534899A0E75304CD2B5B"/>
  </w:style>
  <w:style w:type="paragraph" w:customStyle="1" w:styleId="618DE3C15B8010468C45210F92D7D70F">
    <w:name w:val="618DE3C15B8010468C45210F92D7D70F"/>
  </w:style>
  <w:style w:type="paragraph" w:customStyle="1" w:styleId="3A9CBE2A92D69A4AA6D251B317A8BE03">
    <w:name w:val="3A9CBE2A92D69A4AA6D251B317A8BE03"/>
  </w:style>
  <w:style w:type="paragraph" w:customStyle="1" w:styleId="E6628FD347AE5E46BB38E7122856A854">
    <w:name w:val="E6628FD347AE5E46BB38E7122856A854"/>
  </w:style>
  <w:style w:type="paragraph" w:customStyle="1" w:styleId="C107A87A2235954787B57C8CD9244F29">
    <w:name w:val="C107A87A2235954787B57C8CD9244F29"/>
  </w:style>
  <w:style w:type="paragraph" w:customStyle="1" w:styleId="1FCA47C47A2DEA459BC31D3A784D77A1">
    <w:name w:val="1FCA47C47A2DEA459BC31D3A784D77A1"/>
  </w:style>
  <w:style w:type="paragraph" w:customStyle="1" w:styleId="DB1A5FC17A10804799F6A7CB8EEB3D66">
    <w:name w:val="DB1A5FC17A10804799F6A7CB8EEB3D66"/>
  </w:style>
  <w:style w:type="paragraph" w:customStyle="1" w:styleId="B7D6BD81D4AB4F4F9881FEBD18718C38">
    <w:name w:val="B7D6BD81D4AB4F4F9881FEBD18718C38"/>
  </w:style>
  <w:style w:type="paragraph" w:customStyle="1" w:styleId="87F2D8461F05B24FB7AEC5C5F8460C4C">
    <w:name w:val="87F2D8461F05B24FB7AEC5C5F8460C4C"/>
  </w:style>
  <w:style w:type="paragraph" w:customStyle="1" w:styleId="2ABB9E05608BD64D8138706AF22A258D">
    <w:name w:val="2ABB9E05608BD64D8138706AF22A258D"/>
  </w:style>
  <w:style w:type="paragraph" w:customStyle="1" w:styleId="70136EE6B91EDA41BEFDC1DD3BB811D2">
    <w:name w:val="70136EE6B91EDA41BEFDC1DD3BB811D2"/>
  </w:style>
  <w:style w:type="paragraph" w:customStyle="1" w:styleId="F84054F103EF2E439DCB9F1733ADD3C3">
    <w:name w:val="F84054F103EF2E439DCB9F1733ADD3C3"/>
  </w:style>
  <w:style w:type="paragraph" w:customStyle="1" w:styleId="9F1D670F5AAD984AA51649EAE4F16356">
    <w:name w:val="9F1D670F5AAD984AA51649EAE4F16356"/>
  </w:style>
  <w:style w:type="paragraph" w:customStyle="1" w:styleId="AEE373D891ADDD47B99B1DCD5444EAF7">
    <w:name w:val="AEE373D891ADDD47B99B1DCD5444EAF7"/>
  </w:style>
  <w:style w:type="paragraph" w:customStyle="1" w:styleId="156AD22AE84CFA40A841197BAAD1C04E">
    <w:name w:val="156AD22AE84CFA40A841197BAAD1C04E"/>
  </w:style>
  <w:style w:type="paragraph" w:customStyle="1" w:styleId="470719DE0449D74F8A2F640C4F0086B3">
    <w:name w:val="470719DE0449D74F8A2F640C4F0086B3"/>
  </w:style>
  <w:style w:type="paragraph" w:customStyle="1" w:styleId="A1E4DC2F46810449806FA682753C7BFE">
    <w:name w:val="A1E4DC2F46810449806FA682753C7BFE"/>
  </w:style>
  <w:style w:type="paragraph" w:customStyle="1" w:styleId="DE037F2D3D37A6418B4C800DF64D3DBB">
    <w:name w:val="DE037F2D3D37A6418B4C800DF64D3DBB"/>
  </w:style>
  <w:style w:type="paragraph" w:customStyle="1" w:styleId="46E2D93386022F4BB12D77ED6B77F6F4">
    <w:name w:val="46E2D93386022F4BB12D77ED6B77F6F4"/>
  </w:style>
  <w:style w:type="paragraph" w:customStyle="1" w:styleId="53EF673E33FC144B936C56DB89659876">
    <w:name w:val="53EF673E33FC144B936C56DB89659876"/>
  </w:style>
  <w:style w:type="paragraph" w:customStyle="1" w:styleId="0C61109E7F673C4E8FF50726515A91C9">
    <w:name w:val="0C61109E7F673C4E8FF50726515A91C9"/>
  </w:style>
  <w:style w:type="paragraph" w:customStyle="1" w:styleId="8FA8A1ED79E33F4B867411A7714FCBC2">
    <w:name w:val="8FA8A1ED79E33F4B867411A7714FCBC2"/>
  </w:style>
  <w:style w:type="paragraph" w:customStyle="1" w:styleId="C4AB30317F9DE14D89110BEEDC704DF6">
    <w:name w:val="C4AB30317F9DE14D89110BEEDC704DF6"/>
  </w:style>
  <w:style w:type="paragraph" w:customStyle="1" w:styleId="66D7AC47A52B0E45BD8DDC85E8A79B6D">
    <w:name w:val="66D7AC47A52B0E45BD8DDC85E8A79B6D"/>
  </w:style>
  <w:style w:type="paragraph" w:customStyle="1" w:styleId="D6F17923C294E143BD3C376FEC229040">
    <w:name w:val="D6F17923C294E143BD3C376FEC229040"/>
  </w:style>
  <w:style w:type="paragraph" w:customStyle="1" w:styleId="88C0FBD34357F0468C40C3195F4A2A36">
    <w:name w:val="88C0FBD34357F0468C40C3195F4A2A36"/>
  </w:style>
  <w:style w:type="paragraph" w:customStyle="1" w:styleId="14E46901FC10C047AAEB42B1E6B04DD8">
    <w:name w:val="14E46901FC10C047AAEB42B1E6B04DD8"/>
  </w:style>
  <w:style w:type="paragraph" w:customStyle="1" w:styleId="A727FDFD5BFD7C4BBB71FB7F9CB4595E">
    <w:name w:val="A727FDFD5BFD7C4BBB71FB7F9CB4595E"/>
  </w:style>
  <w:style w:type="paragraph" w:customStyle="1" w:styleId="13D9626C55E5E543884134C5DDCAF678">
    <w:name w:val="13D9626C55E5E543884134C5DDCAF678"/>
    <w:rsid w:val="00650B77"/>
  </w:style>
  <w:style w:type="paragraph" w:customStyle="1" w:styleId="7A4933598C31F84A914236D0D151018C">
    <w:name w:val="7A4933598C31F84A914236D0D151018C"/>
    <w:rsid w:val="00650B77"/>
  </w:style>
  <w:style w:type="paragraph" w:customStyle="1" w:styleId="FFF64DAAF5295742AF3BC2EE18709269">
    <w:name w:val="FFF64DAAF5295742AF3BC2EE18709269"/>
    <w:rsid w:val="00650B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YWCC 307 meeting minutes.dotx</Template>
  <TotalTime>5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Boguslavskiy</dc:creator>
  <cp:keywords/>
  <dc:description/>
  <cp:lastModifiedBy>Dennis B</cp:lastModifiedBy>
  <cp:revision>1</cp:revision>
  <dcterms:created xsi:type="dcterms:W3CDTF">2025-04-23T17:25:00Z</dcterms:created>
  <dcterms:modified xsi:type="dcterms:W3CDTF">2025-04-23T17:43:00Z</dcterms:modified>
  <cp:version/>
</cp:coreProperties>
</file>